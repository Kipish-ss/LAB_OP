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DE23A" w14:textId="77777777" w:rsidR="00541F72" w:rsidRDefault="00877BEA">
      <w:pPr>
        <w:pStyle w:val="Heading1"/>
        <w:ind w:right="54"/>
      </w:pPr>
      <w:r>
        <w:t>Міністерство освіти і науки України</w:t>
      </w:r>
    </w:p>
    <w:p w14:paraId="3FACB159" w14:textId="77777777" w:rsidR="00541F72" w:rsidRDefault="00877BEA">
      <w:pPr>
        <w:ind w:left="51" w:right="64"/>
        <w:jc w:val="center"/>
        <w:rPr>
          <w:sz w:val="28"/>
        </w:rPr>
      </w:pPr>
      <w:r>
        <w:rPr>
          <w:sz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5F1C7AD9" w14:textId="77777777" w:rsidR="00541F72" w:rsidRDefault="00877BEA">
      <w:pPr>
        <w:spacing w:line="482" w:lineRule="auto"/>
        <w:ind w:left="1693" w:right="1702"/>
        <w:jc w:val="center"/>
        <w:rPr>
          <w:sz w:val="28"/>
        </w:rPr>
      </w:pPr>
      <w:r>
        <w:rPr>
          <w:sz w:val="28"/>
        </w:rPr>
        <w:t>Факультет інформатики та обчислювальної техніки Кафедра інформатики та програмної інженерії</w:t>
      </w:r>
    </w:p>
    <w:p w14:paraId="62A1B6AA" w14:textId="77777777" w:rsidR="00541F72" w:rsidRDefault="00541F72">
      <w:pPr>
        <w:pStyle w:val="BodyText"/>
        <w:rPr>
          <w:sz w:val="30"/>
        </w:rPr>
      </w:pPr>
    </w:p>
    <w:p w14:paraId="70E97DCF" w14:textId="77777777" w:rsidR="00541F72" w:rsidRDefault="00541F72">
      <w:pPr>
        <w:pStyle w:val="BodyText"/>
        <w:spacing w:before="4"/>
        <w:rPr>
          <w:sz w:val="37"/>
        </w:rPr>
      </w:pPr>
    </w:p>
    <w:p w14:paraId="488C572C" w14:textId="77777777" w:rsidR="00541F72" w:rsidRDefault="00877BEA">
      <w:pPr>
        <w:pStyle w:val="BodyText"/>
        <w:ind w:left="51" w:right="57"/>
        <w:jc w:val="center"/>
      </w:pPr>
      <w:r>
        <w:t>Звіт</w:t>
      </w:r>
    </w:p>
    <w:p w14:paraId="4AF91F41" w14:textId="77777777" w:rsidR="00541F72" w:rsidRDefault="00541F72">
      <w:pPr>
        <w:pStyle w:val="BodyText"/>
      </w:pPr>
    </w:p>
    <w:p w14:paraId="5230EC82" w14:textId="359072E7" w:rsidR="00541F72" w:rsidRDefault="00877BEA">
      <w:pPr>
        <w:pStyle w:val="BodyText"/>
        <w:ind w:left="51" w:right="54"/>
        <w:jc w:val="center"/>
      </w:pPr>
      <w:r>
        <w:t xml:space="preserve">з лабораторної роботи № </w:t>
      </w:r>
      <w:r w:rsidR="009537F1" w:rsidRPr="009537F1">
        <w:rPr>
          <w:lang w:val="ru-RU"/>
        </w:rPr>
        <w:t>6</w:t>
      </w:r>
      <w:r>
        <w:t xml:space="preserve"> з дисципліни</w:t>
      </w:r>
    </w:p>
    <w:p w14:paraId="39EE26A5" w14:textId="77777777" w:rsidR="00541F72" w:rsidRDefault="00877BEA">
      <w:pPr>
        <w:pStyle w:val="BodyText"/>
        <w:spacing w:before="1"/>
        <w:ind w:left="51" w:right="54"/>
        <w:jc w:val="center"/>
      </w:pPr>
      <w:r>
        <w:t>«</w:t>
      </w:r>
      <w:r w:rsidR="00DB57B7">
        <w:t>Основи програмування</w:t>
      </w:r>
      <w:r>
        <w:t>-1.</w:t>
      </w:r>
    </w:p>
    <w:p w14:paraId="004D659B" w14:textId="77777777" w:rsidR="00541F72" w:rsidRDefault="00DB57B7">
      <w:pPr>
        <w:pStyle w:val="BodyText"/>
        <w:ind w:left="51" w:right="54"/>
        <w:jc w:val="center"/>
      </w:pPr>
      <w:r>
        <w:t>Базові конструкції</w:t>
      </w:r>
      <w:r w:rsidR="00877BEA">
        <w:t>»</w:t>
      </w:r>
    </w:p>
    <w:p w14:paraId="343FA0BC" w14:textId="77777777" w:rsidR="00541F72" w:rsidRDefault="00541F72">
      <w:pPr>
        <w:pStyle w:val="BodyText"/>
        <w:spacing w:before="11"/>
        <w:rPr>
          <w:sz w:val="23"/>
        </w:rPr>
      </w:pPr>
    </w:p>
    <w:p w14:paraId="08061356" w14:textId="223ACEE8" w:rsidR="00DB57B7" w:rsidRDefault="00877BEA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>
        <w:t>«</w:t>
      </w:r>
      <w:r w:rsidR="00345B65" w:rsidRPr="00345B65">
        <w:t xml:space="preserve">Організація </w:t>
      </w:r>
      <w:r w:rsidR="009537F1">
        <w:t>підпрограм</w:t>
      </w:r>
      <w:r>
        <w:t xml:space="preserve">» </w:t>
      </w:r>
    </w:p>
    <w:p w14:paraId="6C206D3B" w14:textId="77777777" w:rsidR="00541F72" w:rsidRDefault="00877BEA">
      <w:pPr>
        <w:pStyle w:val="BodyText"/>
        <w:tabs>
          <w:tab w:val="left" w:pos="4371"/>
        </w:tabs>
        <w:spacing w:line="480" w:lineRule="auto"/>
        <w:ind w:left="2922" w:right="2926"/>
        <w:jc w:val="center"/>
      </w:pPr>
      <w:r>
        <w:t>Варіант</w:t>
      </w:r>
      <w:r>
        <w:rPr>
          <w:u w:val="single"/>
        </w:rPr>
        <w:t xml:space="preserve"> </w:t>
      </w:r>
      <w:r w:rsidR="00B53649" w:rsidRPr="00DB57B7">
        <w:rPr>
          <w:u w:val="single"/>
        </w:rPr>
        <w:t>28</w:t>
      </w:r>
      <w:r>
        <w:rPr>
          <w:u w:val="single"/>
        </w:rPr>
        <w:tab/>
      </w:r>
    </w:p>
    <w:p w14:paraId="330B69F8" w14:textId="77777777" w:rsidR="00541F72" w:rsidRDefault="00541F72">
      <w:pPr>
        <w:pStyle w:val="BodyText"/>
        <w:rPr>
          <w:sz w:val="20"/>
        </w:rPr>
      </w:pPr>
    </w:p>
    <w:p w14:paraId="57ED1A8C" w14:textId="77777777" w:rsidR="00541F72" w:rsidRDefault="00541F72">
      <w:pPr>
        <w:pStyle w:val="BodyText"/>
        <w:rPr>
          <w:sz w:val="20"/>
        </w:rPr>
      </w:pPr>
    </w:p>
    <w:p w14:paraId="3E204354" w14:textId="77777777" w:rsidR="00541F72" w:rsidRDefault="00541F72">
      <w:pPr>
        <w:pStyle w:val="BodyText"/>
        <w:rPr>
          <w:sz w:val="20"/>
        </w:rPr>
      </w:pPr>
    </w:p>
    <w:p w14:paraId="76C3B884" w14:textId="77777777" w:rsidR="00541F72" w:rsidRDefault="00541F72">
      <w:pPr>
        <w:pStyle w:val="BodyText"/>
        <w:rPr>
          <w:sz w:val="20"/>
        </w:rPr>
      </w:pPr>
    </w:p>
    <w:p w14:paraId="4D8A9956" w14:textId="77777777" w:rsidR="00541F72" w:rsidRDefault="00541F72">
      <w:pPr>
        <w:pStyle w:val="BodyText"/>
        <w:rPr>
          <w:sz w:val="20"/>
        </w:rPr>
      </w:pPr>
    </w:p>
    <w:p w14:paraId="59295BF8" w14:textId="77777777" w:rsidR="00541F72" w:rsidRDefault="00541F72">
      <w:pPr>
        <w:pStyle w:val="BodyText"/>
        <w:rPr>
          <w:sz w:val="20"/>
        </w:rPr>
      </w:pPr>
    </w:p>
    <w:p w14:paraId="22BA303B" w14:textId="77777777" w:rsidR="00541F72" w:rsidRDefault="00541F72">
      <w:pPr>
        <w:pStyle w:val="BodyText"/>
        <w:rPr>
          <w:sz w:val="20"/>
        </w:rPr>
      </w:pPr>
    </w:p>
    <w:p w14:paraId="5BD919EE" w14:textId="77777777" w:rsidR="00541F72" w:rsidRDefault="00541F72">
      <w:pPr>
        <w:pStyle w:val="BodyText"/>
        <w:rPr>
          <w:sz w:val="20"/>
        </w:rPr>
      </w:pPr>
    </w:p>
    <w:p w14:paraId="32C498C7" w14:textId="77777777" w:rsidR="00541F72" w:rsidRDefault="00541F72">
      <w:pPr>
        <w:pStyle w:val="BodyText"/>
        <w:spacing w:before="3"/>
      </w:pPr>
    </w:p>
    <w:p w14:paraId="3B25D18D" w14:textId="77777777" w:rsidR="00541F72" w:rsidRDefault="00877BEA">
      <w:pPr>
        <w:pStyle w:val="BodyText"/>
        <w:tabs>
          <w:tab w:val="left" w:pos="2307"/>
          <w:tab w:val="left" w:pos="6683"/>
        </w:tabs>
        <w:spacing w:before="90" w:line="268" w:lineRule="exact"/>
        <w:ind w:left="102"/>
      </w:pPr>
      <w:r>
        <w:t xml:space="preserve">Виконав </w:t>
      </w:r>
      <w:r>
        <w:rPr>
          <w:spacing w:val="52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</w:t>
      </w:r>
      <w:r w:rsidR="00B53649">
        <w:rPr>
          <w:u w:val="single"/>
        </w:rPr>
        <w:t xml:space="preserve">ІП-11 </w:t>
      </w:r>
      <w:proofErr w:type="spellStart"/>
      <w:r w:rsidR="00B53649">
        <w:rPr>
          <w:u w:val="single"/>
        </w:rPr>
        <w:t>Сідак</w:t>
      </w:r>
      <w:proofErr w:type="spellEnd"/>
      <w:r w:rsidR="00B53649">
        <w:rPr>
          <w:u w:val="single"/>
        </w:rPr>
        <w:t xml:space="preserve"> </w:t>
      </w:r>
      <w:proofErr w:type="spellStart"/>
      <w:r w:rsidR="00B53649">
        <w:rPr>
          <w:u w:val="single"/>
        </w:rPr>
        <w:t>Кирил</w:t>
      </w:r>
      <w:proofErr w:type="spellEnd"/>
      <w:r w:rsidR="00B53649">
        <w:rPr>
          <w:u w:val="single"/>
        </w:rPr>
        <w:t xml:space="preserve"> Ігорович</w:t>
      </w:r>
      <w:r>
        <w:rPr>
          <w:u w:val="single"/>
        </w:rPr>
        <w:tab/>
      </w:r>
    </w:p>
    <w:p w14:paraId="34E4DE19" w14:textId="77777777" w:rsidR="00541F72" w:rsidRDefault="00877BEA">
      <w:pPr>
        <w:spacing w:line="176" w:lineRule="exact"/>
        <w:ind w:left="3316"/>
        <w:rPr>
          <w:sz w:val="16"/>
        </w:rPr>
      </w:pPr>
      <w:r>
        <w:rPr>
          <w:sz w:val="16"/>
        </w:rPr>
        <w:t>(шифр, прізвище, ім'я, по батькові)</w:t>
      </w:r>
    </w:p>
    <w:p w14:paraId="4B2930AF" w14:textId="77777777" w:rsidR="00541F72" w:rsidRDefault="00541F72">
      <w:pPr>
        <w:pStyle w:val="BodyText"/>
        <w:rPr>
          <w:sz w:val="18"/>
        </w:rPr>
      </w:pPr>
    </w:p>
    <w:p w14:paraId="063D8DFB" w14:textId="77777777" w:rsidR="00541F72" w:rsidRDefault="00541F72">
      <w:pPr>
        <w:pStyle w:val="BodyText"/>
        <w:rPr>
          <w:sz w:val="18"/>
        </w:rPr>
      </w:pPr>
    </w:p>
    <w:p w14:paraId="027C98F3" w14:textId="77777777" w:rsidR="00541F72" w:rsidRDefault="00541F72">
      <w:pPr>
        <w:pStyle w:val="BodyText"/>
        <w:spacing w:before="5"/>
        <w:rPr>
          <w:sz w:val="21"/>
        </w:rPr>
      </w:pPr>
    </w:p>
    <w:p w14:paraId="01044FB0" w14:textId="77777777" w:rsidR="00541F72" w:rsidRDefault="00877BEA">
      <w:pPr>
        <w:pStyle w:val="BodyText"/>
        <w:tabs>
          <w:tab w:val="left" w:pos="2226"/>
          <w:tab w:val="left" w:pos="6601"/>
        </w:tabs>
        <w:spacing w:line="268" w:lineRule="exact"/>
        <w:ind w:left="102"/>
      </w:pPr>
      <w:r>
        <w:t>Перевірив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D71C944" w14:textId="77777777" w:rsidR="00541F72" w:rsidRDefault="00877BEA">
      <w:pPr>
        <w:spacing w:line="176" w:lineRule="exact"/>
        <w:ind w:left="3337"/>
        <w:rPr>
          <w:sz w:val="16"/>
        </w:rPr>
      </w:pPr>
      <w:r>
        <w:rPr>
          <w:sz w:val="16"/>
        </w:rPr>
        <w:t>( прізвище, ім'я, по батькові)</w:t>
      </w:r>
    </w:p>
    <w:p w14:paraId="3142F443" w14:textId="77777777" w:rsidR="00541F72" w:rsidRDefault="00541F72">
      <w:pPr>
        <w:pStyle w:val="BodyText"/>
        <w:rPr>
          <w:sz w:val="18"/>
        </w:rPr>
      </w:pPr>
    </w:p>
    <w:p w14:paraId="70A18EBC" w14:textId="77777777" w:rsidR="00541F72" w:rsidRDefault="00541F72">
      <w:pPr>
        <w:pStyle w:val="BodyText"/>
        <w:rPr>
          <w:sz w:val="18"/>
        </w:rPr>
      </w:pPr>
    </w:p>
    <w:p w14:paraId="00EDA312" w14:textId="77777777" w:rsidR="00541F72" w:rsidRDefault="00541F72">
      <w:pPr>
        <w:pStyle w:val="BodyText"/>
        <w:rPr>
          <w:sz w:val="18"/>
        </w:rPr>
      </w:pPr>
    </w:p>
    <w:p w14:paraId="3795A076" w14:textId="77777777" w:rsidR="00541F72" w:rsidRDefault="00541F72">
      <w:pPr>
        <w:pStyle w:val="BodyText"/>
        <w:rPr>
          <w:sz w:val="18"/>
        </w:rPr>
      </w:pPr>
    </w:p>
    <w:p w14:paraId="0239AE2E" w14:textId="77777777" w:rsidR="00541F72" w:rsidRDefault="00541F72">
      <w:pPr>
        <w:pStyle w:val="BodyText"/>
        <w:rPr>
          <w:sz w:val="18"/>
        </w:rPr>
      </w:pPr>
    </w:p>
    <w:p w14:paraId="79DBDB72" w14:textId="77777777" w:rsidR="00541F72" w:rsidRDefault="00541F72">
      <w:pPr>
        <w:pStyle w:val="BodyText"/>
        <w:rPr>
          <w:sz w:val="18"/>
        </w:rPr>
      </w:pPr>
    </w:p>
    <w:p w14:paraId="027EA23A" w14:textId="77777777" w:rsidR="00541F72" w:rsidRDefault="00541F72">
      <w:pPr>
        <w:pStyle w:val="BodyText"/>
        <w:rPr>
          <w:sz w:val="18"/>
        </w:rPr>
      </w:pPr>
    </w:p>
    <w:p w14:paraId="4F222E36" w14:textId="77777777" w:rsidR="00541F72" w:rsidRDefault="00541F72">
      <w:pPr>
        <w:pStyle w:val="BodyText"/>
        <w:rPr>
          <w:sz w:val="18"/>
        </w:rPr>
      </w:pPr>
    </w:p>
    <w:p w14:paraId="6D53AEB9" w14:textId="77777777" w:rsidR="00541F72" w:rsidRDefault="00541F72">
      <w:pPr>
        <w:pStyle w:val="BodyText"/>
        <w:rPr>
          <w:sz w:val="18"/>
        </w:rPr>
      </w:pPr>
    </w:p>
    <w:p w14:paraId="3E62EFA2" w14:textId="77777777" w:rsidR="00541F72" w:rsidRDefault="00541F72">
      <w:pPr>
        <w:pStyle w:val="BodyText"/>
        <w:rPr>
          <w:sz w:val="18"/>
        </w:rPr>
      </w:pPr>
    </w:p>
    <w:p w14:paraId="74900093" w14:textId="77777777" w:rsidR="00541F72" w:rsidRDefault="00541F72">
      <w:pPr>
        <w:pStyle w:val="BodyText"/>
        <w:rPr>
          <w:sz w:val="18"/>
        </w:rPr>
      </w:pPr>
    </w:p>
    <w:p w14:paraId="537308BA" w14:textId="77777777" w:rsidR="00541F72" w:rsidRDefault="00541F72">
      <w:pPr>
        <w:pStyle w:val="BodyText"/>
        <w:rPr>
          <w:sz w:val="18"/>
        </w:rPr>
      </w:pPr>
    </w:p>
    <w:p w14:paraId="7F22B530" w14:textId="77777777" w:rsidR="00541F72" w:rsidRDefault="00541F72">
      <w:pPr>
        <w:pStyle w:val="BodyText"/>
        <w:rPr>
          <w:sz w:val="18"/>
        </w:rPr>
      </w:pPr>
    </w:p>
    <w:p w14:paraId="718DE8AC" w14:textId="77777777" w:rsidR="00541F72" w:rsidRDefault="00541F72">
      <w:pPr>
        <w:pStyle w:val="BodyText"/>
        <w:rPr>
          <w:sz w:val="18"/>
        </w:rPr>
      </w:pPr>
    </w:p>
    <w:p w14:paraId="6C240099" w14:textId="77777777" w:rsidR="00541F72" w:rsidRDefault="00541F72">
      <w:pPr>
        <w:pStyle w:val="BodyText"/>
        <w:rPr>
          <w:sz w:val="18"/>
        </w:rPr>
      </w:pPr>
    </w:p>
    <w:p w14:paraId="3C37E000" w14:textId="77777777" w:rsidR="00541F72" w:rsidRDefault="00541F72">
      <w:pPr>
        <w:pStyle w:val="BodyText"/>
        <w:rPr>
          <w:sz w:val="18"/>
        </w:rPr>
      </w:pPr>
    </w:p>
    <w:p w14:paraId="46992190" w14:textId="77777777" w:rsidR="00541F72" w:rsidRDefault="00541F72">
      <w:pPr>
        <w:pStyle w:val="BodyText"/>
        <w:rPr>
          <w:sz w:val="18"/>
        </w:rPr>
      </w:pPr>
    </w:p>
    <w:p w14:paraId="7BA968AD" w14:textId="77777777" w:rsidR="00541F72" w:rsidRDefault="00541F72">
      <w:pPr>
        <w:pStyle w:val="BodyText"/>
        <w:spacing w:before="3"/>
        <w:rPr>
          <w:sz w:val="15"/>
        </w:rPr>
      </w:pPr>
    </w:p>
    <w:p w14:paraId="2D21AD1C" w14:textId="77777777" w:rsidR="00541F72" w:rsidRPr="00FB0D03" w:rsidRDefault="00877BEA">
      <w:pPr>
        <w:pStyle w:val="BodyText"/>
        <w:tabs>
          <w:tab w:val="left" w:pos="1237"/>
        </w:tabs>
        <w:ind w:left="51"/>
        <w:jc w:val="center"/>
      </w:pPr>
      <w:r>
        <w:t>Київ 202</w:t>
      </w:r>
      <w:r w:rsidR="00FB0D03">
        <w:t>1</w:t>
      </w:r>
    </w:p>
    <w:p w14:paraId="7FFAD32D" w14:textId="77777777" w:rsidR="00F6221B" w:rsidRDefault="00F6221B">
      <w:pPr>
        <w:pStyle w:val="BodyText"/>
        <w:tabs>
          <w:tab w:val="left" w:pos="1237"/>
        </w:tabs>
        <w:ind w:left="51"/>
        <w:jc w:val="center"/>
        <w:rPr>
          <w:u w:val="single"/>
        </w:rPr>
      </w:pPr>
    </w:p>
    <w:p w14:paraId="5484548A" w14:textId="77777777" w:rsidR="00B9288D" w:rsidRPr="00BB3814" w:rsidRDefault="00B9288D" w:rsidP="00387C59">
      <w:pPr>
        <w:pStyle w:val="BodyText"/>
        <w:tabs>
          <w:tab w:val="left" w:pos="1237"/>
        </w:tabs>
        <w:rPr>
          <w:lang w:val="ru-RU"/>
        </w:rPr>
      </w:pPr>
    </w:p>
    <w:p w14:paraId="73AC2140" w14:textId="77777777" w:rsidR="00447FF2" w:rsidRPr="00BB3814" w:rsidRDefault="00447FF2" w:rsidP="00387C59">
      <w:pPr>
        <w:pStyle w:val="BodyText"/>
        <w:tabs>
          <w:tab w:val="left" w:pos="1237"/>
        </w:tabs>
        <w:rPr>
          <w:lang w:val="ru-RU"/>
        </w:rPr>
      </w:pPr>
    </w:p>
    <w:p w14:paraId="2D847C67" w14:textId="77777777" w:rsidR="00447FF2" w:rsidRPr="00BB3814" w:rsidRDefault="00447FF2" w:rsidP="00387C59">
      <w:pPr>
        <w:pStyle w:val="BodyText"/>
        <w:tabs>
          <w:tab w:val="left" w:pos="1237"/>
        </w:tabs>
        <w:rPr>
          <w:lang w:val="ru-RU"/>
        </w:rPr>
      </w:pPr>
    </w:p>
    <w:p w14:paraId="07C909CF" w14:textId="77777777" w:rsidR="009537F1" w:rsidRDefault="009537F1" w:rsidP="00530730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</w:p>
    <w:p w14:paraId="38CCB0E3" w14:textId="22835841" w:rsidR="009537F1" w:rsidRPr="00A26CBD" w:rsidRDefault="009537F1" w:rsidP="009537F1">
      <w:pPr>
        <w:pStyle w:val="BodyText"/>
        <w:tabs>
          <w:tab w:val="left" w:pos="1237"/>
        </w:tabs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Мета </w:t>
      </w:r>
      <w:r w:rsidR="006E6599">
        <w:rPr>
          <w:b/>
          <w:bCs/>
          <w:sz w:val="32"/>
          <w:szCs w:val="32"/>
        </w:rPr>
        <w:t>–</w:t>
      </w:r>
      <w:r>
        <w:rPr>
          <w:b/>
          <w:bCs/>
          <w:sz w:val="32"/>
          <w:szCs w:val="32"/>
        </w:rPr>
        <w:t xml:space="preserve"> </w:t>
      </w:r>
      <w:r w:rsidR="006E6599">
        <w:rPr>
          <w:sz w:val="32"/>
          <w:szCs w:val="32"/>
        </w:rPr>
        <w:t xml:space="preserve">набути навичок складання і використання </w:t>
      </w:r>
      <w:r w:rsidR="00F556EE">
        <w:rPr>
          <w:sz w:val="32"/>
          <w:szCs w:val="32"/>
        </w:rPr>
        <w:t>підпрограм користувача.</w:t>
      </w:r>
    </w:p>
    <w:p w14:paraId="4EA5417A" w14:textId="2B0354CE" w:rsidR="00447FF2" w:rsidRDefault="00530730" w:rsidP="00530730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  <w:r w:rsidRPr="00530730">
        <w:rPr>
          <w:b/>
          <w:bCs/>
          <w:sz w:val="32"/>
          <w:szCs w:val="32"/>
        </w:rPr>
        <w:t>Варіант 28</w:t>
      </w:r>
    </w:p>
    <w:p w14:paraId="39D93A0E" w14:textId="4A484001" w:rsidR="00176140" w:rsidRPr="00176140" w:rsidRDefault="00176140" w:rsidP="00176140">
      <w:pPr>
        <w:pStyle w:val="BodyText"/>
        <w:tabs>
          <w:tab w:val="left" w:pos="1237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Дано </w:t>
      </w:r>
      <w:r>
        <w:rPr>
          <w:sz w:val="28"/>
          <w:szCs w:val="28"/>
          <w:lang w:val="en-US"/>
        </w:rPr>
        <w:t>k</w:t>
      </w:r>
      <w:r w:rsidRPr="00176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натуральних </w:t>
      </w:r>
      <w:r>
        <w:rPr>
          <w:sz w:val="28"/>
          <w:szCs w:val="28"/>
          <w:lang w:val="en-US"/>
        </w:rPr>
        <w:t>n</w:t>
      </w:r>
      <w:r w:rsidRPr="00176140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значних чисел. Визначити серед них число, сума цифр якого є найбільшою.</w:t>
      </w:r>
    </w:p>
    <w:p w14:paraId="34CDB8CB" w14:textId="77777777" w:rsidR="00BB3814" w:rsidRPr="00590EBD" w:rsidRDefault="00BB3814" w:rsidP="00530730">
      <w:pPr>
        <w:pStyle w:val="BodyText"/>
        <w:tabs>
          <w:tab w:val="left" w:pos="1237"/>
        </w:tabs>
        <w:spacing w:line="360" w:lineRule="auto"/>
        <w:rPr>
          <w:sz w:val="32"/>
          <w:szCs w:val="32"/>
        </w:rPr>
      </w:pPr>
      <w:r w:rsidRPr="00BB3814">
        <w:rPr>
          <w:b/>
          <w:bCs/>
          <w:sz w:val="32"/>
          <w:szCs w:val="32"/>
        </w:rPr>
        <w:t>Постановка задачі:</w:t>
      </w:r>
    </w:p>
    <w:p w14:paraId="5337048F" w14:textId="2C656C95" w:rsidR="00BB3814" w:rsidRPr="007D1129" w:rsidRDefault="007D1129" w:rsidP="00530730">
      <w:pPr>
        <w:pStyle w:val="BodyText"/>
        <w:tabs>
          <w:tab w:val="left" w:pos="1237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Щоб знайти шукане число, потрібно обчислити суму цифр для усіх </w:t>
      </w:r>
      <w:r>
        <w:rPr>
          <w:sz w:val="28"/>
          <w:szCs w:val="28"/>
          <w:lang w:val="en-US"/>
        </w:rPr>
        <w:t>k</w:t>
      </w:r>
      <w:r w:rsidRPr="007D112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-значних натуральних чисел, а потім за допомогою порівняння значень цієї суми визначати число з найбільшою сумою цифр.</w:t>
      </w:r>
    </w:p>
    <w:p w14:paraId="00B6C05D" w14:textId="77777777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7DFE5E2A" w14:textId="77777777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226F5BCF" w14:textId="77777777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2521DE75" w14:textId="3A4C1500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 xml:space="preserve">Програма на </w:t>
      </w:r>
      <w:r>
        <w:rPr>
          <w:b/>
          <w:bCs/>
          <w:sz w:val="32"/>
          <w:szCs w:val="32"/>
          <w:lang w:val="en-US"/>
        </w:rPr>
        <w:t>C</w:t>
      </w:r>
      <w:r w:rsidR="00A26CBD">
        <w:rPr>
          <w:b/>
          <w:bCs/>
          <w:sz w:val="32"/>
          <w:szCs w:val="32"/>
          <w:lang w:val="en-US"/>
        </w:rPr>
        <w:t>++</w:t>
      </w:r>
      <w:r w:rsidRPr="006D5A8E">
        <w:rPr>
          <w:b/>
          <w:bCs/>
          <w:sz w:val="32"/>
          <w:szCs w:val="32"/>
          <w:lang w:val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8511"/>
      </w:tblGrid>
      <w:tr w:rsidR="00083365" w:rsidRPr="00083365" w14:paraId="7367F4B1" w14:textId="77777777" w:rsidTr="00083365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8B300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/* Варіант 28</w:t>
            </w:r>
          </w:p>
        </w:tc>
      </w:tr>
      <w:tr w:rsidR="00083365" w:rsidRPr="00083365" w14:paraId="0E137D7B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32781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F6DC9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Дано k натуральних n-значних чисел.Визначити серед них число, сума цифр якого є найбільшою. */</w:t>
            </w:r>
          </w:p>
        </w:tc>
      </w:tr>
      <w:tr w:rsidR="00083365" w:rsidRPr="00083365" w14:paraId="6DC1BDBE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199C6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4FC59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&lt;iostream&gt;</w:t>
            </w:r>
          </w:p>
        </w:tc>
      </w:tr>
      <w:tr w:rsidR="00083365" w:rsidRPr="00083365" w14:paraId="4381BC97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912F1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87733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&lt;math.h&gt;</w:t>
            </w:r>
          </w:p>
        </w:tc>
      </w:tr>
      <w:tr w:rsidR="00083365" w:rsidRPr="00083365" w14:paraId="3ED2C328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CB742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F46FA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&lt;stdlib.h&gt;</w:t>
            </w:r>
          </w:p>
        </w:tc>
      </w:tr>
      <w:tr w:rsidR="00083365" w:rsidRPr="00083365" w14:paraId="0C6CC912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5A34F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6D602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#include &lt;time.h&gt;</w:t>
            </w:r>
          </w:p>
        </w:tc>
      </w:tr>
      <w:tr w:rsidR="00083365" w:rsidRPr="00083365" w14:paraId="1BFB0005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A6FCF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041D9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using namespace std;</w:t>
            </w:r>
          </w:p>
        </w:tc>
      </w:tr>
      <w:tr w:rsidR="00083365" w:rsidRPr="00083365" w14:paraId="34C0B1B9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C7FA9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A2094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sum_digits(int num, int count); // Функція для обчислення суми цифр числа з заданою розрядністю</w:t>
            </w:r>
          </w:p>
        </w:tc>
      </w:tr>
      <w:tr w:rsidR="00083365" w:rsidRPr="00083365" w14:paraId="06E0E501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EC585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C6BD0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find_largest_sum(int range, int capacity); /* Функція для знаходження числа з найбільшою сумою цифр</w:t>
            </w:r>
          </w:p>
        </w:tc>
      </w:tr>
      <w:tr w:rsidR="00083365" w:rsidRPr="00083365" w14:paraId="5A49AB4F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E140D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43BDF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серед заданої кількості чисел цієї ж розрядності */</w:t>
            </w:r>
          </w:p>
        </w:tc>
      </w:tr>
      <w:tr w:rsidR="00083365" w:rsidRPr="00083365" w14:paraId="2AD257BF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DD29C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58D80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main() {</w:t>
            </w:r>
          </w:p>
        </w:tc>
      </w:tr>
      <w:tr w:rsidR="00083365" w:rsidRPr="00083365" w14:paraId="14B7FAB6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CF1C2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3823B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int k, n, num;</w:t>
            </w:r>
          </w:p>
        </w:tc>
      </w:tr>
      <w:tr w:rsidR="00083365" w:rsidRPr="00083365" w14:paraId="35F477A1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9D388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50A30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cout &lt;&lt; "Enter the digit capacity of numbers: "; // Введення кількості чисел цієї розрядності</w:t>
            </w:r>
          </w:p>
        </w:tc>
      </w:tr>
      <w:tr w:rsidR="00083365" w:rsidRPr="00083365" w14:paraId="7768C4E1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E2B0F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6DAE8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cin &gt;&gt; n;</w:t>
            </w:r>
          </w:p>
        </w:tc>
      </w:tr>
      <w:tr w:rsidR="00083365" w:rsidRPr="00083365" w14:paraId="1CA785CB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5DA56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5CC9D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cout &lt;&lt; "Enter the number of numbers of given digit capacity: "; // Введення розрядності числа</w:t>
            </w:r>
          </w:p>
        </w:tc>
      </w:tr>
      <w:tr w:rsidR="00083365" w:rsidRPr="00083365" w14:paraId="341AF41B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47FA8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231BD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cin &gt;&gt; k;</w:t>
            </w:r>
          </w:p>
        </w:tc>
      </w:tr>
      <w:tr w:rsidR="00083365" w:rsidRPr="00083365" w14:paraId="24A98C81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37E7D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82A3F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num = find_largest_sum(k, n);</w:t>
            </w:r>
          </w:p>
        </w:tc>
      </w:tr>
      <w:tr w:rsidR="00083365" w:rsidRPr="00083365" w14:paraId="2ED75AA0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FEDA2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C1F3E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cout &lt;&lt; "Num with the largest sum of digits is " &lt;&lt; num &lt;&lt;"."; // Виведення числа з найбільшою сумлю цифр</w:t>
            </w:r>
          </w:p>
        </w:tc>
      </w:tr>
      <w:tr w:rsidR="00083365" w:rsidRPr="00083365" w14:paraId="661CA5F2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C8272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50C7B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0;</w:t>
            </w:r>
          </w:p>
        </w:tc>
      </w:tr>
      <w:tr w:rsidR="00083365" w:rsidRPr="00083365" w14:paraId="56611612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717E4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C8402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}</w:t>
            </w:r>
          </w:p>
        </w:tc>
      </w:tr>
      <w:tr w:rsidR="00083365" w:rsidRPr="00083365" w14:paraId="4E743C44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8861B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DA449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sum_digits(int num, int count)</w:t>
            </w:r>
          </w:p>
        </w:tc>
      </w:tr>
      <w:tr w:rsidR="00083365" w:rsidRPr="00083365" w14:paraId="015C6724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8DBF0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A5ADC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{</w:t>
            </w:r>
          </w:p>
        </w:tc>
      </w:tr>
      <w:tr w:rsidR="00083365" w:rsidRPr="00083365" w14:paraId="75C5846A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D92EA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9F5BF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int sum_of_digits = 0, temp_num = num, digit;</w:t>
            </w:r>
          </w:p>
        </w:tc>
      </w:tr>
      <w:tr w:rsidR="00083365" w:rsidRPr="00083365" w14:paraId="20E44A0E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5C328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C97B2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(int i = count - 1; i &gt;= 0; i--)</w:t>
            </w:r>
          </w:p>
        </w:tc>
      </w:tr>
      <w:tr w:rsidR="00083365" w:rsidRPr="00083365" w14:paraId="4B475406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9AC04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8F763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{</w:t>
            </w:r>
          </w:p>
        </w:tc>
      </w:tr>
      <w:tr w:rsidR="00083365" w:rsidRPr="00083365" w14:paraId="5F2E03FB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F59D4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5BFDA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digit = temp_num / pow(10, i);</w:t>
            </w:r>
          </w:p>
        </w:tc>
      </w:tr>
      <w:tr w:rsidR="00083365" w:rsidRPr="00083365" w14:paraId="08F5A769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BA2B5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DAA28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sum_of_digits += digit;</w:t>
            </w:r>
          </w:p>
        </w:tc>
      </w:tr>
      <w:tr w:rsidR="00083365" w:rsidRPr="00083365" w14:paraId="400564A1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429C1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2BD50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temp_num = temp_num % (int)(pow(10, i));</w:t>
            </w:r>
          </w:p>
        </w:tc>
      </w:tr>
      <w:tr w:rsidR="00083365" w:rsidRPr="00083365" w14:paraId="7118294D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241AB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DF40B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}</w:t>
            </w:r>
          </w:p>
        </w:tc>
      </w:tr>
      <w:tr w:rsidR="00083365" w:rsidRPr="00083365" w14:paraId="69CCDD73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570F9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BDFFD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sum_of_digits;</w:t>
            </w:r>
          </w:p>
        </w:tc>
      </w:tr>
      <w:tr w:rsidR="00083365" w:rsidRPr="00083365" w14:paraId="1A060ACA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87E3C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FAE7F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}</w:t>
            </w:r>
          </w:p>
        </w:tc>
      </w:tr>
      <w:tr w:rsidR="00083365" w:rsidRPr="00083365" w14:paraId="519DDFDF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8BA40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E2568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int find_largest_sum(int range, int capacity)</w:t>
            </w:r>
          </w:p>
        </w:tc>
      </w:tr>
      <w:tr w:rsidR="00083365" w:rsidRPr="00083365" w14:paraId="3BD0B4AE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246BA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029CE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{</w:t>
            </w:r>
          </w:p>
        </w:tc>
      </w:tr>
      <w:tr w:rsidR="00083365" w:rsidRPr="00083365" w14:paraId="028AA63B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03FD1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D0F24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int temp_sum = 0, temp_num = 0, num, sum;</w:t>
            </w:r>
          </w:p>
        </w:tc>
      </w:tr>
      <w:tr w:rsidR="00083365" w:rsidRPr="00083365" w14:paraId="6412848F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7EA38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13671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srand (time(NULL));</w:t>
            </w:r>
          </w:p>
        </w:tc>
      </w:tr>
      <w:tr w:rsidR="00083365" w:rsidRPr="00083365" w14:paraId="42E36E59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4574A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57697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(int i = 0; i &lt; range; i++)</w:t>
            </w:r>
          </w:p>
        </w:tc>
      </w:tr>
      <w:tr w:rsidR="00083365" w:rsidRPr="00083365" w14:paraId="6DC591AC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D30F6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C2508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{</w:t>
            </w:r>
          </w:p>
        </w:tc>
      </w:tr>
      <w:tr w:rsidR="00083365" w:rsidRPr="00083365" w14:paraId="4AFE3E44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277A8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551C1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// Генерація випадкового цілого числа з заданого проміжка</w:t>
            </w:r>
          </w:p>
        </w:tc>
      </w:tr>
      <w:tr w:rsidR="00083365" w:rsidRPr="00083365" w14:paraId="229EFCC4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798F0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2E7AF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num = rand() % (9 * (int)(pow(10, capacity - 1))) + int(pow(10, capacity-1));</w:t>
            </w:r>
          </w:p>
        </w:tc>
      </w:tr>
      <w:tr w:rsidR="00083365" w:rsidRPr="00083365" w14:paraId="1ADA1F36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3BD06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77681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cout &lt;&lt; num &lt;&lt; "\n";</w:t>
            </w:r>
          </w:p>
        </w:tc>
      </w:tr>
      <w:tr w:rsidR="00083365" w:rsidRPr="00083365" w14:paraId="4D597D33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C271F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59532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 = sum_digits(num, capacity);</w:t>
            </w:r>
          </w:p>
        </w:tc>
      </w:tr>
      <w:tr w:rsidR="00083365" w:rsidRPr="00083365" w14:paraId="3FF9EC0D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4E5CA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0758A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if (temp_sum &lt; sum)</w:t>
            </w:r>
          </w:p>
        </w:tc>
      </w:tr>
      <w:tr w:rsidR="00083365" w:rsidRPr="00083365" w14:paraId="053C0246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17C0C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0C394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{</w:t>
            </w:r>
          </w:p>
        </w:tc>
      </w:tr>
      <w:tr w:rsidR="00083365" w:rsidRPr="00083365" w14:paraId="042E370A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FF47E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38766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temp_num = num;</w:t>
            </w:r>
          </w:p>
        </w:tc>
      </w:tr>
      <w:tr w:rsidR="00083365" w:rsidRPr="00083365" w14:paraId="210C41E3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22C15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21D55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temp_sum = sum;</w:t>
            </w:r>
          </w:p>
        </w:tc>
      </w:tr>
      <w:tr w:rsidR="00083365" w:rsidRPr="00083365" w14:paraId="070EE0B3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86C9E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BCA5A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}</w:t>
            </w:r>
          </w:p>
        </w:tc>
      </w:tr>
      <w:tr w:rsidR="00083365" w:rsidRPr="00083365" w14:paraId="549B34D9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EEC32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82AB4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}</w:t>
            </w:r>
          </w:p>
        </w:tc>
      </w:tr>
      <w:tr w:rsidR="00083365" w:rsidRPr="00083365" w14:paraId="477E5D36" w14:textId="77777777" w:rsidTr="0008336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7539A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F34EF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temp_num;</w:t>
            </w:r>
          </w:p>
        </w:tc>
      </w:tr>
      <w:tr w:rsidR="00083365" w:rsidRPr="00083365" w14:paraId="287A0F19" w14:textId="77777777" w:rsidTr="00083365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AB6C9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31283" w14:textId="77777777" w:rsidR="00083365" w:rsidRPr="00083365" w:rsidRDefault="00083365" w:rsidP="00083365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083365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}</w:t>
            </w:r>
          </w:p>
        </w:tc>
      </w:tr>
    </w:tbl>
    <w:p w14:paraId="4B811F74" w14:textId="77777777" w:rsidR="00A26CBD" w:rsidRDefault="00A26CBD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1F5FE235" w14:textId="33A08CC4" w:rsidR="00BB3814" w:rsidRDefault="00BB3814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 xml:space="preserve">Програма на </w:t>
      </w:r>
      <w:r>
        <w:rPr>
          <w:b/>
          <w:bCs/>
          <w:sz w:val="32"/>
          <w:szCs w:val="32"/>
          <w:lang w:val="en-US"/>
        </w:rPr>
        <w:t>Python</w:t>
      </w:r>
      <w:r w:rsidRPr="009537F1">
        <w:rPr>
          <w:b/>
          <w:bCs/>
          <w:sz w:val="32"/>
          <w:szCs w:val="32"/>
          <w:lang w:val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8511"/>
      </w:tblGrid>
      <w:tr w:rsidR="00404616" w:rsidRPr="00404616" w14:paraId="7ADB445A" w14:textId="77777777" w:rsidTr="00404616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502DB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 Варіант 28</w:t>
            </w:r>
          </w:p>
        </w:tc>
      </w:tr>
      <w:tr w:rsidR="00404616" w:rsidRPr="00404616" w14:paraId="504C9D0B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A24C2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10E40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# Дано k натуральних n-значних чисел.Визначити серед них число, сума цифр якого є найбільшою.</w:t>
            </w:r>
          </w:p>
        </w:tc>
      </w:tr>
      <w:tr w:rsidR="00404616" w:rsidRPr="00404616" w14:paraId="6382A275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18923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6CAE5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import random</w:t>
            </w:r>
          </w:p>
        </w:tc>
      </w:tr>
      <w:tr w:rsidR="00404616" w:rsidRPr="00404616" w14:paraId="315845EA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F5898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67CE2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12C1D6C0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404616" w:rsidRPr="00404616" w14:paraId="6EF69F5F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EE465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CCDFB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7B470779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404616" w:rsidRPr="00404616" w14:paraId="6C8149DA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CE771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78B21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def sum_digits(num: int, count: int):  # Функція для обчислення суми цифр числа з заданою розрядністю</w:t>
            </w:r>
          </w:p>
        </w:tc>
      </w:tr>
      <w:tr w:rsidR="00404616" w:rsidRPr="00404616" w14:paraId="69081EF9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B1A5F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F70D2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sum_of_digits = 0</w:t>
            </w:r>
          </w:p>
        </w:tc>
      </w:tr>
      <w:tr w:rsidR="00404616" w:rsidRPr="00404616" w14:paraId="67F6AC75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92BDE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4D5B0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temp_num = num</w:t>
            </w:r>
          </w:p>
        </w:tc>
      </w:tr>
      <w:tr w:rsidR="00404616" w:rsidRPr="00404616" w14:paraId="7748A969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2F771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B9C52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i in range(count, 0, -1):</w:t>
            </w:r>
          </w:p>
        </w:tc>
      </w:tr>
      <w:tr w:rsidR="00404616" w:rsidRPr="00404616" w14:paraId="287A4A56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8271E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17B0C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digit = temp_num // (10 ** (i-1))</w:t>
            </w:r>
          </w:p>
        </w:tc>
      </w:tr>
      <w:tr w:rsidR="00404616" w:rsidRPr="00404616" w14:paraId="71F05031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289F3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31EC6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sum_of_digits += digit</w:t>
            </w:r>
          </w:p>
        </w:tc>
      </w:tr>
      <w:tr w:rsidR="00404616" w:rsidRPr="00404616" w14:paraId="35C2B392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165D5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C63F0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temp_num = temp_num % (10 ** (i-1))</w:t>
            </w:r>
          </w:p>
        </w:tc>
      </w:tr>
      <w:tr w:rsidR="00404616" w:rsidRPr="00404616" w14:paraId="3CA41462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FC986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2D939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sum_of_digits</w:t>
            </w:r>
          </w:p>
        </w:tc>
      </w:tr>
      <w:tr w:rsidR="00404616" w:rsidRPr="00404616" w14:paraId="757036D7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EC1AC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8EE07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6CE056D6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404616" w:rsidRPr="00404616" w14:paraId="1A3F666B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4D3E8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26A97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4B6FC758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404616" w:rsidRPr="00404616" w14:paraId="75563B4A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8DC7C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F2AB5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def find_largest_sum(num_range, capacity):  # Функція для знаходження числа з найбільшою сумою цифр серед</w:t>
            </w:r>
          </w:p>
        </w:tc>
      </w:tr>
      <w:tr w:rsidR="00404616" w:rsidRPr="00404616" w14:paraId="3087A480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D8869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6E7CE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# заданої кількості чисел цієї ж розрядності</w:t>
            </w:r>
          </w:p>
        </w:tc>
      </w:tr>
      <w:tr w:rsidR="00404616" w:rsidRPr="00404616" w14:paraId="68910835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E9418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45581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temp_sum = 0</w:t>
            </w:r>
          </w:p>
        </w:tc>
      </w:tr>
      <w:tr w:rsidR="00404616" w:rsidRPr="00404616" w14:paraId="4CD3D5D7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4CAFF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C6823" w14:textId="6EC703AD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temp_num = 0</w:t>
            </w:r>
          </w:p>
        </w:tc>
      </w:tr>
      <w:tr w:rsidR="00404616" w:rsidRPr="00404616" w14:paraId="4328C187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F6BC0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58C00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for i in range(num_range):</w:t>
            </w:r>
          </w:p>
        </w:tc>
      </w:tr>
      <w:tr w:rsidR="00404616" w:rsidRPr="00404616" w14:paraId="6ABEA06E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5369B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C94A1" w14:textId="763F4A3F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num = random.randrange(10 ** (n-1), 10 ** n)  # Ініціалізація випадкового цілого числа з заданого проміжка</w:t>
            </w:r>
          </w:p>
        </w:tc>
      </w:tr>
      <w:tr w:rsidR="00404616" w:rsidRPr="00404616" w14:paraId="1BE39257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D81CA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8F674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print(num)</w:t>
            </w:r>
          </w:p>
        </w:tc>
      </w:tr>
      <w:tr w:rsidR="00404616" w:rsidRPr="00404616" w14:paraId="0F6460D3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1D10D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D911A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sum = sum_digits(num, capacity)</w:t>
            </w:r>
          </w:p>
        </w:tc>
      </w:tr>
      <w:tr w:rsidR="00404616" w:rsidRPr="00404616" w14:paraId="4B4B7201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31FB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12DEB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if temp_sum &lt; sum:</w:t>
            </w:r>
          </w:p>
        </w:tc>
      </w:tr>
      <w:tr w:rsidR="00404616" w:rsidRPr="00404616" w14:paraId="232313BF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15DD7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9D3E7" w14:textId="173D6AF5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temp_num = num</w:t>
            </w:r>
          </w:p>
        </w:tc>
      </w:tr>
      <w:tr w:rsidR="00404616" w:rsidRPr="00404616" w14:paraId="02F85796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93D2A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C1F44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        temp_sum = sum</w:t>
            </w:r>
          </w:p>
        </w:tc>
      </w:tr>
      <w:tr w:rsidR="00404616" w:rsidRPr="00404616" w14:paraId="091E697C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4CDD7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97B5D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 xml:space="preserve">    return temp_num</w:t>
            </w:r>
          </w:p>
        </w:tc>
      </w:tr>
      <w:tr w:rsidR="00404616" w:rsidRPr="00404616" w14:paraId="2BC55FA9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161E8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5F367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29E75C1C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404616" w:rsidRPr="00404616" w14:paraId="2F83133A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3A6CB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28FC4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  <w:p w14:paraId="556219C2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jc w:val="right"/>
              <w:rPr>
                <w:sz w:val="20"/>
                <w:szCs w:val="20"/>
                <w:lang w:val="en-UA" w:eastAsia="en-GB"/>
              </w:rPr>
            </w:pPr>
          </w:p>
        </w:tc>
      </w:tr>
      <w:tr w:rsidR="00404616" w:rsidRPr="00404616" w14:paraId="12C56AA5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55330" w14:textId="4AF85FE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sz w:val="20"/>
                <w:szCs w:val="20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53E57" w14:textId="1A68F99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n = int(input("Enter the digit capacity of numbers: "))  # Введення розрядності числа</w:t>
            </w:r>
          </w:p>
        </w:tc>
      </w:tr>
      <w:tr w:rsidR="00404616" w:rsidRPr="00404616" w14:paraId="64245E12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90A04" w14:textId="71148220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21FA2" w14:textId="68183006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k = int(input("Enter the number of numbers of given digit capacity: "))  # Введення кількості чисел цієї розрядності</w:t>
            </w:r>
          </w:p>
        </w:tc>
      </w:tr>
      <w:tr w:rsidR="00404616" w:rsidRPr="00404616" w14:paraId="384CF6DA" w14:textId="77777777" w:rsidTr="0040461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9B8AC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E7A0C" w14:textId="006A2BE6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num = find_largest_sum(k, n)</w:t>
            </w:r>
          </w:p>
        </w:tc>
      </w:tr>
      <w:tr w:rsidR="00404616" w:rsidRPr="00404616" w14:paraId="4C414905" w14:textId="77777777" w:rsidTr="0040461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6D086" w14:textId="77777777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AA1E2" w14:textId="59ADAAF8" w:rsidR="00404616" w:rsidRPr="00404616" w:rsidRDefault="00404616" w:rsidP="00404616">
            <w:pPr>
              <w:widowControl/>
              <w:autoSpaceDE/>
              <w:autoSpaceDN/>
              <w:spacing w:line="300" w:lineRule="atLeast"/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</w:pP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print(f'Number with the largest sum of digits is {num}')  # Виведення числа з найбільшою сум</w:t>
            </w:r>
            <w:r>
              <w:rPr>
                <w:rFonts w:ascii="Menlo" w:hAnsi="Menlo" w:cs="Menlo"/>
                <w:color w:val="24292F"/>
                <w:sz w:val="18"/>
                <w:szCs w:val="18"/>
                <w:lang w:eastAsia="en-GB"/>
              </w:rPr>
              <w:t>о</w:t>
            </w:r>
            <w:r w:rsidRPr="00404616">
              <w:rPr>
                <w:rFonts w:ascii="Menlo" w:hAnsi="Menlo" w:cs="Menlo"/>
                <w:color w:val="24292F"/>
                <w:sz w:val="18"/>
                <w:szCs w:val="18"/>
                <w:lang w:val="en-UA" w:eastAsia="en-GB"/>
              </w:rPr>
              <w:t>ю цифр</w:t>
            </w:r>
          </w:p>
        </w:tc>
      </w:tr>
    </w:tbl>
    <w:p w14:paraId="31451D10" w14:textId="327CDFA0" w:rsidR="00A26CBD" w:rsidRPr="00404616" w:rsidRDefault="00A26CBD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en-UA"/>
        </w:rPr>
      </w:pPr>
    </w:p>
    <w:p w14:paraId="070B8FDB" w14:textId="1E19AE19" w:rsidR="00DB5702" w:rsidRDefault="00DB5702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</w:rPr>
      </w:pPr>
    </w:p>
    <w:p w14:paraId="3C75CB78" w14:textId="430601C0" w:rsidR="00BB3814" w:rsidRPr="0047399E" w:rsidRDefault="00771F6B" w:rsidP="00530730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ru-RU"/>
        </w:rPr>
      </w:pPr>
      <w:r>
        <w:rPr>
          <w:noProof/>
          <w:sz w:val="32"/>
          <w:szCs w:val="32"/>
          <w:lang w:val="en-UA"/>
        </w:rPr>
        <w:drawing>
          <wp:anchor distT="0" distB="0" distL="114300" distR="114300" simplePos="0" relativeHeight="251663360" behindDoc="0" locked="0" layoutInCell="1" allowOverlap="1" wp14:anchorId="6BE939B7" wp14:editId="127F309A">
            <wp:simplePos x="0" y="0"/>
            <wp:positionH relativeFrom="margin">
              <wp:posOffset>-485775</wp:posOffset>
            </wp:positionH>
            <wp:positionV relativeFrom="margin">
              <wp:posOffset>5845995</wp:posOffset>
            </wp:positionV>
            <wp:extent cx="6645275" cy="387159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814">
        <w:rPr>
          <w:b/>
          <w:bCs/>
          <w:sz w:val="32"/>
          <w:szCs w:val="32"/>
        </w:rPr>
        <w:t xml:space="preserve">Результат на </w:t>
      </w:r>
      <w:r w:rsidR="00BB3814">
        <w:rPr>
          <w:b/>
          <w:bCs/>
          <w:sz w:val="32"/>
          <w:szCs w:val="32"/>
          <w:lang w:val="en-US"/>
        </w:rPr>
        <w:t>C</w:t>
      </w:r>
      <w:r w:rsidR="009531EF">
        <w:rPr>
          <w:b/>
          <w:bCs/>
          <w:sz w:val="32"/>
          <w:szCs w:val="32"/>
        </w:rPr>
        <w:t>++</w:t>
      </w:r>
      <w:r w:rsidR="00BB3814" w:rsidRPr="0047399E">
        <w:rPr>
          <w:b/>
          <w:bCs/>
          <w:sz w:val="32"/>
          <w:szCs w:val="32"/>
          <w:lang w:val="ru-RU"/>
        </w:rPr>
        <w:t>:</w:t>
      </w:r>
    </w:p>
    <w:p w14:paraId="0E0B87A0" w14:textId="5046B120" w:rsidR="004838BE" w:rsidRDefault="004838BE" w:rsidP="00DB5702">
      <w:pPr>
        <w:pStyle w:val="BodyText"/>
        <w:tabs>
          <w:tab w:val="left" w:pos="1237"/>
        </w:tabs>
        <w:spacing w:line="360" w:lineRule="auto"/>
        <w:rPr>
          <w:sz w:val="32"/>
          <w:szCs w:val="32"/>
          <w:lang w:val="en-UA"/>
        </w:rPr>
      </w:pPr>
    </w:p>
    <w:p w14:paraId="6FB86F8C" w14:textId="77777777" w:rsidR="00771F6B" w:rsidRDefault="00770C72" w:rsidP="00771F6B">
      <w:pPr>
        <w:pStyle w:val="BodyText"/>
        <w:tabs>
          <w:tab w:val="left" w:pos="1237"/>
        </w:tabs>
        <w:spacing w:line="360" w:lineRule="auto"/>
        <w:jc w:val="center"/>
        <w:rPr>
          <w:sz w:val="32"/>
          <w:szCs w:val="32"/>
          <w:lang w:val="en-UA"/>
        </w:rPr>
      </w:pPr>
      <w:r>
        <w:rPr>
          <w:noProof/>
          <w:sz w:val="32"/>
          <w:szCs w:val="32"/>
          <w:lang w:val="en-UA"/>
        </w:rPr>
        <w:drawing>
          <wp:anchor distT="0" distB="0" distL="114300" distR="114300" simplePos="0" relativeHeight="251662336" behindDoc="0" locked="0" layoutInCell="1" allowOverlap="1" wp14:anchorId="4D9C0BFB" wp14:editId="3C6B7611">
            <wp:simplePos x="0" y="0"/>
            <wp:positionH relativeFrom="margin">
              <wp:posOffset>-406400</wp:posOffset>
            </wp:positionH>
            <wp:positionV relativeFrom="margin">
              <wp:posOffset>-37465</wp:posOffset>
            </wp:positionV>
            <wp:extent cx="6565265" cy="3570605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AF626" w14:textId="77777777" w:rsidR="00771F6B" w:rsidRDefault="00771F6B" w:rsidP="00771F6B">
      <w:pPr>
        <w:pStyle w:val="BodyText"/>
        <w:tabs>
          <w:tab w:val="left" w:pos="1237"/>
        </w:tabs>
        <w:spacing w:line="360" w:lineRule="auto"/>
        <w:jc w:val="center"/>
        <w:rPr>
          <w:sz w:val="32"/>
          <w:szCs w:val="32"/>
          <w:lang w:val="en-UA"/>
        </w:rPr>
      </w:pPr>
    </w:p>
    <w:p w14:paraId="34B75DDF" w14:textId="119C490B" w:rsidR="00845394" w:rsidRPr="00624B62" w:rsidRDefault="0047399E" w:rsidP="00771F6B">
      <w:pPr>
        <w:pStyle w:val="BodyText"/>
        <w:tabs>
          <w:tab w:val="left" w:pos="1237"/>
        </w:tabs>
        <w:spacing w:line="360" w:lineRule="auto"/>
        <w:rPr>
          <w:sz w:val="32"/>
          <w:szCs w:val="32"/>
          <w:lang w:val="en-UA"/>
        </w:rPr>
      </w:pPr>
      <w:r w:rsidRPr="0047399E">
        <w:rPr>
          <w:b/>
          <w:bCs/>
          <w:sz w:val="32"/>
          <w:szCs w:val="32"/>
        </w:rPr>
        <w:t xml:space="preserve">Результат на </w:t>
      </w:r>
      <w:r w:rsidRPr="00770C72">
        <w:rPr>
          <w:b/>
          <w:bCs/>
          <w:sz w:val="32"/>
          <w:szCs w:val="32"/>
          <w:lang w:val="en-UA"/>
        </w:rPr>
        <w:t>Python:</w:t>
      </w:r>
    </w:p>
    <w:p w14:paraId="79990994" w14:textId="5BAFE547" w:rsidR="00CF5A4E" w:rsidRPr="00770C72" w:rsidRDefault="00771F6B" w:rsidP="0047399E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en-UA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F4D318C" wp14:editId="0677AD32">
            <wp:simplePos x="0" y="0"/>
            <wp:positionH relativeFrom="margin">
              <wp:posOffset>-344641</wp:posOffset>
            </wp:positionH>
            <wp:positionV relativeFrom="margin">
              <wp:posOffset>5297170</wp:posOffset>
            </wp:positionV>
            <wp:extent cx="6497955" cy="3958590"/>
            <wp:effectExtent l="0" t="0" r="444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15D3C" w14:textId="2499CB64" w:rsidR="006F2D0D" w:rsidRPr="00770C72" w:rsidRDefault="006F2D0D" w:rsidP="0047399E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en-UA"/>
        </w:rPr>
      </w:pPr>
    </w:p>
    <w:p w14:paraId="5832CB58" w14:textId="11A3B603" w:rsidR="00CF5A4E" w:rsidRPr="00770C72" w:rsidRDefault="006F2D0D" w:rsidP="0047399E">
      <w:pPr>
        <w:pStyle w:val="BodyText"/>
        <w:tabs>
          <w:tab w:val="left" w:pos="1237"/>
        </w:tabs>
        <w:spacing w:line="360" w:lineRule="auto"/>
        <w:rPr>
          <w:b/>
          <w:bCs/>
          <w:sz w:val="32"/>
          <w:szCs w:val="32"/>
          <w:lang w:val="en-UA"/>
        </w:rPr>
      </w:pPr>
      <w:r w:rsidRPr="00770C72">
        <w:rPr>
          <w:b/>
          <w:bCs/>
          <w:sz w:val="32"/>
          <w:szCs w:val="32"/>
          <w:lang w:val="en-UA"/>
        </w:rPr>
        <w:lastRenderedPageBreak/>
        <w:t xml:space="preserve">    </w:t>
      </w:r>
    </w:p>
    <w:p w14:paraId="166F7336" w14:textId="24907202" w:rsidR="00EE1F91" w:rsidRDefault="00EE1F91" w:rsidP="00404672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</w:p>
    <w:p w14:paraId="6D33B440" w14:textId="22414571" w:rsidR="006F2D0D" w:rsidRDefault="00A039CE" w:rsidP="00404672">
      <w:pPr>
        <w:pStyle w:val="BodyText"/>
        <w:tabs>
          <w:tab w:val="left" w:pos="1237"/>
        </w:tabs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A"/>
        </w:rPr>
        <w:drawing>
          <wp:anchor distT="0" distB="0" distL="114300" distR="114300" simplePos="0" relativeHeight="251664384" behindDoc="0" locked="0" layoutInCell="1" allowOverlap="1" wp14:anchorId="00011DCB" wp14:editId="73744287">
            <wp:simplePos x="0" y="0"/>
            <wp:positionH relativeFrom="margin">
              <wp:posOffset>-434340</wp:posOffset>
            </wp:positionH>
            <wp:positionV relativeFrom="margin">
              <wp:posOffset>-478963</wp:posOffset>
            </wp:positionV>
            <wp:extent cx="6525260" cy="4084955"/>
            <wp:effectExtent l="0" t="0" r="254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D0D">
        <w:rPr>
          <w:b/>
          <w:bCs/>
          <w:sz w:val="32"/>
          <w:szCs w:val="32"/>
        </w:rPr>
        <w:t>Висновок</w:t>
      </w:r>
    </w:p>
    <w:p w14:paraId="3CB7415B" w14:textId="3707F271" w:rsidR="005101EB" w:rsidRPr="00D20BD6" w:rsidRDefault="005101EB" w:rsidP="005101EB">
      <w:pPr>
        <w:pStyle w:val="BodyText"/>
        <w:tabs>
          <w:tab w:val="left" w:pos="1237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Отже, </w:t>
      </w:r>
      <w:r w:rsidR="0070724F">
        <w:rPr>
          <w:sz w:val="28"/>
          <w:szCs w:val="28"/>
        </w:rPr>
        <w:t xml:space="preserve">я набув навичок організації підпрограм, </w:t>
      </w:r>
      <w:r w:rsidR="00D20BD6">
        <w:rPr>
          <w:sz w:val="28"/>
          <w:szCs w:val="28"/>
        </w:rPr>
        <w:t>створивши підпрограми для обчислення суми цифр числа заданої розрядності та знаходження числа з найбільшою сумою цифр серед заданої кількості чисел даної розрядності.</w:t>
      </w:r>
    </w:p>
    <w:sectPr w:rsidR="005101EB" w:rsidRPr="00D20BD6">
      <w:headerReference w:type="default" r:id="rId12"/>
      <w:pgSz w:w="11910" w:h="16840"/>
      <w:pgMar w:top="1280" w:right="740" w:bottom="280" w:left="16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C8532" w14:textId="77777777" w:rsidR="00647AC1" w:rsidRDefault="00647AC1">
      <w:r>
        <w:separator/>
      </w:r>
    </w:p>
  </w:endnote>
  <w:endnote w:type="continuationSeparator" w:id="0">
    <w:p w14:paraId="1625A67F" w14:textId="77777777" w:rsidR="00647AC1" w:rsidRDefault="00647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BA214" w14:textId="77777777" w:rsidR="00647AC1" w:rsidRDefault="00647AC1">
      <w:r>
        <w:separator/>
      </w:r>
    </w:p>
  </w:footnote>
  <w:footnote w:type="continuationSeparator" w:id="0">
    <w:p w14:paraId="5E18BF02" w14:textId="77777777" w:rsidR="00647AC1" w:rsidRDefault="00647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1DDD8" w14:textId="77777777" w:rsidR="00541F72" w:rsidRDefault="00541F72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E07F5"/>
    <w:multiLevelType w:val="hybridMultilevel"/>
    <w:tmpl w:val="C7C67EB2"/>
    <w:lvl w:ilvl="0" w:tplc="CFE29620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spacing w:val="-28"/>
        <w:w w:val="78"/>
        <w:position w:val="1"/>
        <w:sz w:val="24"/>
        <w:szCs w:val="24"/>
        <w:lang w:val="uk-UA" w:eastAsia="en-US" w:bidi="ar-SA"/>
      </w:rPr>
    </w:lvl>
    <w:lvl w:ilvl="1" w:tplc="CEA66F6A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uk-UA" w:eastAsia="en-US" w:bidi="ar-SA"/>
      </w:rPr>
    </w:lvl>
    <w:lvl w:ilvl="2" w:tplc="9E522986">
      <w:numFmt w:val="bullet"/>
      <w:lvlText w:val="•"/>
      <w:lvlJc w:val="left"/>
      <w:pPr>
        <w:ind w:left="2111" w:hanging="360"/>
      </w:pPr>
      <w:rPr>
        <w:rFonts w:hint="default"/>
        <w:lang w:val="uk-UA" w:eastAsia="en-US" w:bidi="ar-SA"/>
      </w:rPr>
    </w:lvl>
    <w:lvl w:ilvl="3" w:tplc="4EEAB7A6">
      <w:numFmt w:val="bullet"/>
      <w:lvlText w:val="•"/>
      <w:lvlJc w:val="left"/>
      <w:pPr>
        <w:ind w:left="3043" w:hanging="360"/>
      </w:pPr>
      <w:rPr>
        <w:rFonts w:hint="default"/>
        <w:lang w:val="uk-UA" w:eastAsia="en-US" w:bidi="ar-SA"/>
      </w:rPr>
    </w:lvl>
    <w:lvl w:ilvl="4" w:tplc="FEAEE1AA">
      <w:numFmt w:val="bullet"/>
      <w:lvlText w:val="•"/>
      <w:lvlJc w:val="left"/>
      <w:pPr>
        <w:ind w:left="3975" w:hanging="360"/>
      </w:pPr>
      <w:rPr>
        <w:rFonts w:hint="default"/>
        <w:lang w:val="uk-UA" w:eastAsia="en-US" w:bidi="ar-SA"/>
      </w:rPr>
    </w:lvl>
    <w:lvl w:ilvl="5" w:tplc="E0FCB28C">
      <w:numFmt w:val="bullet"/>
      <w:lvlText w:val="•"/>
      <w:lvlJc w:val="left"/>
      <w:pPr>
        <w:ind w:left="4907" w:hanging="360"/>
      </w:pPr>
      <w:rPr>
        <w:rFonts w:hint="default"/>
        <w:lang w:val="uk-UA" w:eastAsia="en-US" w:bidi="ar-SA"/>
      </w:rPr>
    </w:lvl>
    <w:lvl w:ilvl="6" w:tplc="47D057EA">
      <w:numFmt w:val="bullet"/>
      <w:lvlText w:val="•"/>
      <w:lvlJc w:val="left"/>
      <w:pPr>
        <w:ind w:left="5839" w:hanging="360"/>
      </w:pPr>
      <w:rPr>
        <w:rFonts w:hint="default"/>
        <w:lang w:val="uk-UA" w:eastAsia="en-US" w:bidi="ar-SA"/>
      </w:rPr>
    </w:lvl>
    <w:lvl w:ilvl="7" w:tplc="FCBC63AE">
      <w:numFmt w:val="bullet"/>
      <w:lvlText w:val="•"/>
      <w:lvlJc w:val="left"/>
      <w:pPr>
        <w:ind w:left="6770" w:hanging="360"/>
      </w:pPr>
      <w:rPr>
        <w:rFonts w:hint="default"/>
        <w:lang w:val="uk-UA" w:eastAsia="en-US" w:bidi="ar-SA"/>
      </w:rPr>
    </w:lvl>
    <w:lvl w:ilvl="8" w:tplc="692AC720">
      <w:numFmt w:val="bullet"/>
      <w:lvlText w:val="•"/>
      <w:lvlJc w:val="left"/>
      <w:pPr>
        <w:ind w:left="7702" w:hanging="360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F1"/>
    <w:rsid w:val="00010DCC"/>
    <w:rsid w:val="00083365"/>
    <w:rsid w:val="001270B0"/>
    <w:rsid w:val="00176140"/>
    <w:rsid w:val="001B7E00"/>
    <w:rsid w:val="00345B65"/>
    <w:rsid w:val="00373597"/>
    <w:rsid w:val="00387C59"/>
    <w:rsid w:val="00394E34"/>
    <w:rsid w:val="00402E5E"/>
    <w:rsid w:val="00404616"/>
    <w:rsid w:val="00404672"/>
    <w:rsid w:val="00447FF2"/>
    <w:rsid w:val="0047399E"/>
    <w:rsid w:val="004838BE"/>
    <w:rsid w:val="00492F6C"/>
    <w:rsid w:val="004A07D0"/>
    <w:rsid w:val="004E33C2"/>
    <w:rsid w:val="005101EB"/>
    <w:rsid w:val="00530730"/>
    <w:rsid w:val="00541F72"/>
    <w:rsid w:val="00553F76"/>
    <w:rsid w:val="005757C6"/>
    <w:rsid w:val="00590EBD"/>
    <w:rsid w:val="00595D31"/>
    <w:rsid w:val="005D4B83"/>
    <w:rsid w:val="005F718D"/>
    <w:rsid w:val="00603FEF"/>
    <w:rsid w:val="00621418"/>
    <w:rsid w:val="00624B62"/>
    <w:rsid w:val="006254AC"/>
    <w:rsid w:val="00647AC1"/>
    <w:rsid w:val="006B1337"/>
    <w:rsid w:val="006D5A8E"/>
    <w:rsid w:val="006E6599"/>
    <w:rsid w:val="006F2D0D"/>
    <w:rsid w:val="0070724F"/>
    <w:rsid w:val="00770C72"/>
    <w:rsid w:val="00771F6B"/>
    <w:rsid w:val="007A1FA4"/>
    <w:rsid w:val="007D1129"/>
    <w:rsid w:val="00845394"/>
    <w:rsid w:val="00877BEA"/>
    <w:rsid w:val="008E7543"/>
    <w:rsid w:val="00944C4D"/>
    <w:rsid w:val="009531EF"/>
    <w:rsid w:val="009537F1"/>
    <w:rsid w:val="009D0620"/>
    <w:rsid w:val="00A039CE"/>
    <w:rsid w:val="00A26B5B"/>
    <w:rsid w:val="00A26CBD"/>
    <w:rsid w:val="00AA56E7"/>
    <w:rsid w:val="00B53649"/>
    <w:rsid w:val="00B64942"/>
    <w:rsid w:val="00B9288D"/>
    <w:rsid w:val="00BB3814"/>
    <w:rsid w:val="00BE26E5"/>
    <w:rsid w:val="00C5124D"/>
    <w:rsid w:val="00C53D00"/>
    <w:rsid w:val="00C61933"/>
    <w:rsid w:val="00C90366"/>
    <w:rsid w:val="00C94FA7"/>
    <w:rsid w:val="00CC2F4A"/>
    <w:rsid w:val="00CF5A4E"/>
    <w:rsid w:val="00D20BD6"/>
    <w:rsid w:val="00D364A3"/>
    <w:rsid w:val="00D57A1A"/>
    <w:rsid w:val="00D61FD3"/>
    <w:rsid w:val="00D828B6"/>
    <w:rsid w:val="00DB5702"/>
    <w:rsid w:val="00DB57B7"/>
    <w:rsid w:val="00E42F69"/>
    <w:rsid w:val="00E56DCB"/>
    <w:rsid w:val="00EE1F91"/>
    <w:rsid w:val="00EF1482"/>
    <w:rsid w:val="00F22BA9"/>
    <w:rsid w:val="00F306C5"/>
    <w:rsid w:val="00F54525"/>
    <w:rsid w:val="00F556EE"/>
    <w:rsid w:val="00F6221B"/>
    <w:rsid w:val="00F917BD"/>
    <w:rsid w:val="00FB0D03"/>
    <w:rsid w:val="00FB53A8"/>
    <w:rsid w:val="00FB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766F39F"/>
  <w15:docId w15:val="{1010599D-8625-0547-95D1-3CF5EF451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9"/>
    <w:qFormat/>
    <w:pPr>
      <w:ind w:left="51"/>
      <w:jc w:val="center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2" w:hanging="360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1B7E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7E00"/>
    <w:rPr>
      <w:rFonts w:ascii="Times New Roman" w:eastAsia="Times New Roman" w:hAnsi="Times New Roman" w:cs="Times New Roman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1B7E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7E00"/>
    <w:rPr>
      <w:rFonts w:ascii="Times New Roman" w:eastAsia="Times New Roman" w:hAnsi="Times New Roman" w:cs="Times New Roman"/>
      <w:lang w:val="uk-UA"/>
    </w:rPr>
  </w:style>
  <w:style w:type="paragraph" w:styleId="Revision">
    <w:name w:val="Revision"/>
    <w:hidden/>
    <w:uiPriority w:val="99"/>
    <w:semiHidden/>
    <w:rsid w:val="001B7E00"/>
    <w:pPr>
      <w:widowControl/>
      <w:autoSpaceDE/>
      <w:autoSpaceDN/>
    </w:pPr>
    <w:rPr>
      <w:rFonts w:ascii="Times New Roman" w:eastAsia="Times New Roman" w:hAnsi="Times New Roman" w:cs="Times New Roman"/>
      <w:lang w:val="uk-UA"/>
    </w:rPr>
  </w:style>
  <w:style w:type="character" w:customStyle="1" w:styleId="pl-k">
    <w:name w:val="pl-k"/>
    <w:basedOn w:val="DefaultParagraphFont"/>
    <w:rsid w:val="00FB5ADB"/>
  </w:style>
  <w:style w:type="character" w:customStyle="1" w:styleId="pl-s">
    <w:name w:val="pl-s"/>
    <w:basedOn w:val="DefaultParagraphFont"/>
    <w:rsid w:val="00FB5ADB"/>
  </w:style>
  <w:style w:type="character" w:customStyle="1" w:styleId="pl-pds">
    <w:name w:val="pl-pds"/>
    <w:basedOn w:val="DefaultParagraphFont"/>
    <w:rsid w:val="00FB5ADB"/>
  </w:style>
  <w:style w:type="character" w:customStyle="1" w:styleId="pl-c">
    <w:name w:val="pl-c"/>
    <w:basedOn w:val="DefaultParagraphFont"/>
    <w:rsid w:val="00FB5ADB"/>
  </w:style>
  <w:style w:type="character" w:customStyle="1" w:styleId="pl-en">
    <w:name w:val="pl-en"/>
    <w:basedOn w:val="DefaultParagraphFont"/>
    <w:rsid w:val="00FB5ADB"/>
  </w:style>
  <w:style w:type="character" w:customStyle="1" w:styleId="pl-c1">
    <w:name w:val="pl-c1"/>
    <w:basedOn w:val="DefaultParagraphFont"/>
    <w:rsid w:val="00FB5ADB"/>
  </w:style>
  <w:style w:type="character" w:customStyle="1" w:styleId="pl-cce">
    <w:name w:val="pl-cce"/>
    <w:basedOn w:val="DefaultParagraphFont"/>
    <w:rsid w:val="00FB5AD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49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4942"/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styleId="PlaceholderText">
    <w:name w:val="Placeholder Text"/>
    <w:basedOn w:val="DefaultParagraphFont"/>
    <w:uiPriority w:val="99"/>
    <w:semiHidden/>
    <w:rsid w:val="00530730"/>
    <w:rPr>
      <w:color w:val="808080"/>
    </w:rPr>
  </w:style>
  <w:style w:type="character" w:customStyle="1" w:styleId="pl-s1">
    <w:name w:val="pl-s1"/>
    <w:basedOn w:val="DefaultParagraphFont"/>
    <w:rsid w:val="00BB3814"/>
  </w:style>
  <w:style w:type="character" w:customStyle="1" w:styleId="pl-kos">
    <w:name w:val="pl-kos"/>
    <w:basedOn w:val="DefaultParagraphFont"/>
    <w:rsid w:val="00BB3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yryl/Library/Group%20Containers/UBF8T346G9.Office/User%20Content.localized/Templates.localized/&#1047;&#1074;&#1110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84E03C-6594-DF48-93EF-26111B2F2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Звіт.dotx</Template>
  <TotalTime>2</TotalTime>
  <Pages>6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Microsoft Office User</dc:creator>
  <cp:lastModifiedBy>кирилл сидак</cp:lastModifiedBy>
  <cp:revision>3</cp:revision>
  <dcterms:created xsi:type="dcterms:W3CDTF">2021-10-22T12:49:00Z</dcterms:created>
  <dcterms:modified xsi:type="dcterms:W3CDTF">2021-10-22T12:52:00Z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